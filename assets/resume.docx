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56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353847A1" w14:textId="77777777" w:rsidTr="004C5125">
        <w:trPr>
          <w:trHeight w:val="4410"/>
        </w:trPr>
        <w:tc>
          <w:tcPr>
            <w:tcW w:w="3600" w:type="dxa"/>
            <w:vAlign w:val="bottom"/>
          </w:tcPr>
          <w:p w14:paraId="280D82C6" w14:textId="232D2E18" w:rsidR="001B2ABD" w:rsidRDefault="0067472C" w:rsidP="004C5125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66A7CCD2" wp14:editId="558A4455">
                  <wp:extent cx="1904630" cy="1971675"/>
                  <wp:effectExtent l="0" t="0" r="635" b="0"/>
                  <wp:docPr id="35066738" name="Picture 4" descr="A person smiling for the camer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66738" name="Picture 4" descr="A person smiling for the camera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476" cy="2029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295EA41F" w14:textId="12C8BA47" w:rsidR="001B2ABD" w:rsidRDefault="001B2ABD" w:rsidP="004C5125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2ECB09F6" w14:textId="5A0BD119" w:rsidR="001B2ABD" w:rsidRPr="0094690F" w:rsidRDefault="001F5FC1" w:rsidP="004C5125">
            <w:pPr>
              <w:pStyle w:val="Title"/>
              <w:rPr>
                <w:sz w:val="48"/>
                <w:szCs w:val="48"/>
              </w:rPr>
            </w:pPr>
            <w:r w:rsidRPr="0094690F">
              <w:rPr>
                <w:sz w:val="48"/>
                <w:szCs w:val="48"/>
              </w:rPr>
              <w:t>Talisa</w:t>
            </w:r>
            <w:r w:rsidR="0094690F" w:rsidRPr="0094690F">
              <w:rPr>
                <w:sz w:val="48"/>
                <w:szCs w:val="48"/>
              </w:rPr>
              <w:t xml:space="preserve"> Wortham</w:t>
            </w:r>
          </w:p>
          <w:p w14:paraId="3E49EDE5" w14:textId="310E1373" w:rsidR="001B2ABD" w:rsidRDefault="001B2ABD" w:rsidP="004C5125">
            <w:pPr>
              <w:pStyle w:val="Subtitle"/>
            </w:pPr>
          </w:p>
        </w:tc>
      </w:tr>
      <w:tr w:rsidR="001B2ABD" w14:paraId="6A4CCC98" w14:textId="77777777" w:rsidTr="004C5125">
        <w:tc>
          <w:tcPr>
            <w:tcW w:w="3600" w:type="dxa"/>
          </w:tcPr>
          <w:p w14:paraId="00DAF639" w14:textId="174E202B" w:rsidR="004D3011" w:rsidRDefault="00484B6D" w:rsidP="004C512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1A8557B" wp14:editId="3DBEF347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-2114550</wp:posOffset>
                      </wp:positionV>
                      <wp:extent cx="2152650" cy="2247900"/>
                      <wp:effectExtent l="0" t="0" r="19050" b="19050"/>
                      <wp:wrapNone/>
                      <wp:docPr id="1525659288" name="Fram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0" cy="2247900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A17E6B" id="Frame 3" o:spid="_x0000_s1026" style="position:absolute;margin-left:-4.25pt;margin-top:-166.5pt;width:169.5pt;height:17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52650,224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" path="m,l2152650,r,2247900l,2247900,,xm269081,269081r,1709738l1883569,1978819r,-1709738l269081,269081xe" fillcolor="#94b6d2 [3204]" strokecolor="#0f1b25 [484]" strokeweight="1pt">
                      <v:stroke joinstyle="miter"/>
                      <v:path arrowok="t" o:connecttype="custom" o:connectlocs="0,0;2152650,0;2152650,2247900;0,2247900;0,0;269081,269081;269081,1978819;1883569,1978819;1883569,269081;269081,269081" o:connectangles="0,0,0,0,0,0,0,0,0,0"/>
                    </v:shape>
                  </w:pict>
                </mc:Fallback>
              </mc:AlternateContent>
            </w:r>
          </w:p>
          <w:p w14:paraId="22F97CD2" w14:textId="77777777" w:rsidR="00160575" w:rsidRDefault="00160575" w:rsidP="004C5125"/>
          <w:p w14:paraId="35CC2BEF" w14:textId="77777777" w:rsidR="00160575" w:rsidRDefault="00160575" w:rsidP="004C5125"/>
          <w:p w14:paraId="236ED7D9" w14:textId="77777777" w:rsidR="00545FF7" w:rsidRDefault="00545FF7" w:rsidP="004C5125"/>
          <w:p w14:paraId="7BD2180A" w14:textId="187332F6" w:rsidR="00545FF7" w:rsidRDefault="00B2302F" w:rsidP="004C5125">
            <w:pPr>
              <w:rPr>
                <w:b/>
                <w:bCs/>
                <w:color w:val="548AB7" w:themeColor="accent1" w:themeShade="BF"/>
                <w:sz w:val="28"/>
                <w:szCs w:val="28"/>
              </w:rPr>
            </w:pPr>
            <w:r>
              <w:rPr>
                <w:b/>
                <w:bCs/>
                <w:color w:val="548AB7" w:themeColor="accent1" w:themeShade="BF"/>
                <w:sz w:val="28"/>
                <w:szCs w:val="28"/>
              </w:rPr>
              <w:t>About me</w:t>
            </w:r>
          </w:p>
          <w:p w14:paraId="62F66D22" w14:textId="77777777" w:rsidR="00B2302F" w:rsidRDefault="00B2302F" w:rsidP="004C5125">
            <w:pPr>
              <w:rPr>
                <w:color w:val="548AB7" w:themeColor="accent1" w:themeShade="BF"/>
                <w:szCs w:val="18"/>
              </w:rPr>
            </w:pPr>
          </w:p>
          <w:p w14:paraId="69DA378C" w14:textId="77777777" w:rsidR="00A60D5D" w:rsidRDefault="00A60D5D" w:rsidP="004C5125"/>
          <w:p w14:paraId="7DBE7069" w14:textId="1E8DFE49" w:rsidR="00541238" w:rsidRDefault="00B34A5C" w:rsidP="004C5125">
            <w:r>
              <w:t xml:space="preserve">I love helping people and am interested in working as a team </w:t>
            </w:r>
            <w:r w:rsidR="00314983">
              <w:t>member</w:t>
            </w:r>
            <w:r w:rsidR="006F0EE4">
              <w:t xml:space="preserve"> to benefit a business and their </w:t>
            </w:r>
            <w:r w:rsidR="00645F7C">
              <w:t>clientele</w:t>
            </w:r>
            <w:proofErr w:type="gramStart"/>
            <w:r w:rsidR="00314983">
              <w:t xml:space="preserve">. </w:t>
            </w:r>
            <w:r w:rsidR="009C207D">
              <w:t xml:space="preserve"> </w:t>
            </w:r>
            <w:proofErr w:type="gramEnd"/>
          </w:p>
          <w:p w14:paraId="14BCBC4B" w14:textId="77777777" w:rsidR="00541238" w:rsidRDefault="00541238" w:rsidP="004C5125"/>
          <w:p w14:paraId="641FEF3F" w14:textId="77777777" w:rsidR="00541238" w:rsidRDefault="00541238" w:rsidP="004C5125"/>
          <w:p w14:paraId="46806F2D" w14:textId="77777777" w:rsidR="00541238" w:rsidRDefault="00541238" w:rsidP="004C5125"/>
          <w:p w14:paraId="58CB73C1" w14:textId="77777777" w:rsidR="00541238" w:rsidRDefault="00541238" w:rsidP="004C5125"/>
          <w:p w14:paraId="659F1A0B" w14:textId="77777777" w:rsidR="00541238" w:rsidRDefault="00541238" w:rsidP="004C5125"/>
          <w:p w14:paraId="3EF4F30F" w14:textId="77777777" w:rsidR="00541238" w:rsidRDefault="00541238" w:rsidP="004C5125"/>
          <w:p w14:paraId="3DBC42CF" w14:textId="77777777" w:rsidR="00541238" w:rsidRDefault="00541238" w:rsidP="004C5125"/>
          <w:p w14:paraId="2F7453E3" w14:textId="77777777" w:rsidR="00541238" w:rsidRDefault="00541238" w:rsidP="004C5125"/>
          <w:p w14:paraId="7C7C435F" w14:textId="77777777" w:rsidR="00541238" w:rsidRDefault="00541238" w:rsidP="004C5125"/>
          <w:p w14:paraId="77EE1A5C" w14:textId="77777777" w:rsidR="00541238" w:rsidRDefault="00541238" w:rsidP="004C5125"/>
          <w:p w14:paraId="47B1D13F" w14:textId="77777777" w:rsidR="00541238" w:rsidRDefault="00541238" w:rsidP="004C5125"/>
          <w:p w14:paraId="0D291E76" w14:textId="77777777" w:rsidR="00835A6A" w:rsidRDefault="00835A6A" w:rsidP="004C5125"/>
          <w:p w14:paraId="47189A15" w14:textId="77777777" w:rsidR="00835A6A" w:rsidRDefault="00835A6A" w:rsidP="004C5125"/>
          <w:p w14:paraId="3F23E7B1" w14:textId="77777777" w:rsidR="00201B78" w:rsidRDefault="00201B78" w:rsidP="004C5125"/>
          <w:p w14:paraId="25BBAA40" w14:textId="77777777" w:rsidR="00541238" w:rsidRDefault="00541238" w:rsidP="004C5125">
            <w:pPr>
              <w:rPr>
                <w:b/>
                <w:bCs/>
                <w:color w:val="548AB7" w:themeColor="accent1" w:themeShade="BF"/>
                <w:sz w:val="28"/>
                <w:szCs w:val="28"/>
              </w:rPr>
            </w:pPr>
            <w:r w:rsidRPr="00541238">
              <w:rPr>
                <w:b/>
                <w:bCs/>
                <w:color w:val="548AB7" w:themeColor="accent1" w:themeShade="BF"/>
                <w:sz w:val="28"/>
                <w:szCs w:val="28"/>
              </w:rPr>
              <w:t>Contact Information</w:t>
            </w:r>
          </w:p>
          <w:p w14:paraId="11C3FC6E" w14:textId="77777777" w:rsidR="00541238" w:rsidRDefault="00541238" w:rsidP="004C5125">
            <w:pPr>
              <w:rPr>
                <w:b/>
                <w:bCs/>
                <w:color w:val="548AB7" w:themeColor="accent1" w:themeShade="BF"/>
                <w:sz w:val="28"/>
                <w:szCs w:val="28"/>
              </w:rPr>
            </w:pPr>
          </w:p>
          <w:p w14:paraId="756C1F65" w14:textId="77777777" w:rsidR="00C468C3" w:rsidRDefault="00C468C3" w:rsidP="004C5125">
            <w:pPr>
              <w:rPr>
                <w:b/>
                <w:bCs/>
                <w:color w:val="548AB7" w:themeColor="accent1" w:themeShade="BF"/>
                <w:sz w:val="28"/>
                <w:szCs w:val="28"/>
              </w:rPr>
            </w:pPr>
            <w:r>
              <w:rPr>
                <w:b/>
                <w:bCs/>
                <w:color w:val="548AB7" w:themeColor="accent1" w:themeShade="BF"/>
                <w:sz w:val="28"/>
                <w:szCs w:val="28"/>
              </w:rPr>
              <w:t>Phone</w:t>
            </w:r>
          </w:p>
          <w:p w14:paraId="3C83C990" w14:textId="16F90A0F" w:rsidR="00C468C3" w:rsidRDefault="00C468C3" w:rsidP="004C5125">
            <w:pPr>
              <w:rPr>
                <w:color w:val="0D0D0D" w:themeColor="text1" w:themeTint="F2"/>
                <w:sz w:val="24"/>
                <w:szCs w:val="24"/>
              </w:rPr>
            </w:pPr>
            <w:r w:rsidRPr="00347BDC">
              <w:rPr>
                <w:color w:val="0D0D0D" w:themeColor="text1" w:themeTint="F2"/>
                <w:sz w:val="24"/>
                <w:szCs w:val="24"/>
              </w:rPr>
              <w:t>(805)</w:t>
            </w:r>
            <w:r w:rsidR="00017EFE">
              <w:rPr>
                <w:color w:val="0D0D0D" w:themeColor="text1" w:themeTint="F2"/>
                <w:sz w:val="24"/>
                <w:szCs w:val="24"/>
              </w:rPr>
              <w:t xml:space="preserve"> </w:t>
            </w:r>
            <w:r w:rsidR="00E770B4">
              <w:rPr>
                <w:color w:val="0D0D0D" w:themeColor="text1" w:themeTint="F2"/>
                <w:sz w:val="24"/>
                <w:szCs w:val="24"/>
              </w:rPr>
              <w:t>628-6454</w:t>
            </w:r>
          </w:p>
          <w:p w14:paraId="5A0B423A" w14:textId="77777777" w:rsidR="000E73B3" w:rsidRDefault="000E73B3" w:rsidP="004C5125">
            <w:pPr>
              <w:rPr>
                <w:color w:val="0D0D0D" w:themeColor="text1" w:themeTint="F2"/>
                <w:sz w:val="24"/>
                <w:szCs w:val="24"/>
              </w:rPr>
            </w:pPr>
          </w:p>
          <w:p w14:paraId="18D32D5C" w14:textId="77777777" w:rsidR="000E73B3" w:rsidRDefault="000E73B3" w:rsidP="004C5125">
            <w:pPr>
              <w:rPr>
                <w:b/>
                <w:bCs/>
                <w:color w:val="548AB7" w:themeColor="accent1" w:themeShade="BF"/>
                <w:sz w:val="24"/>
                <w:szCs w:val="24"/>
              </w:rPr>
            </w:pPr>
            <w:r w:rsidRPr="000E73B3">
              <w:rPr>
                <w:b/>
                <w:bCs/>
                <w:color w:val="548AB7" w:themeColor="accent1" w:themeShade="BF"/>
                <w:sz w:val="24"/>
                <w:szCs w:val="24"/>
              </w:rPr>
              <w:t>Email</w:t>
            </w:r>
          </w:p>
          <w:p w14:paraId="19F60BEE" w14:textId="77777777" w:rsidR="00497720" w:rsidRDefault="00017EFE" w:rsidP="00497720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017EFE">
              <w:rPr>
                <w:sz w:val="24"/>
                <w:szCs w:val="24"/>
              </w:rPr>
              <w:t>wortham51765@gmail.com</w:t>
            </w:r>
            <w:r w:rsidR="00497720" w:rsidRPr="0003655D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B36A2CF" w14:textId="77777777" w:rsidR="00497720" w:rsidRDefault="00497720" w:rsidP="00497720">
            <w:pPr>
              <w:rPr>
                <w:b/>
                <w:bCs/>
                <w:sz w:val="24"/>
                <w:szCs w:val="24"/>
              </w:rPr>
            </w:pPr>
          </w:p>
          <w:p w14:paraId="5A8961A1" w14:textId="0F3479F0" w:rsidR="00497720" w:rsidRPr="00497720" w:rsidRDefault="00497720" w:rsidP="00497720">
            <w:pPr>
              <w:rPr>
                <w:b/>
                <w:bCs/>
                <w:color w:val="548AB7" w:themeColor="accent1" w:themeShade="BF"/>
                <w:sz w:val="24"/>
                <w:szCs w:val="24"/>
              </w:rPr>
            </w:pPr>
            <w:r w:rsidRPr="00497720">
              <w:rPr>
                <w:b/>
                <w:bCs/>
                <w:color w:val="548AB7" w:themeColor="accent1" w:themeShade="BF"/>
                <w:sz w:val="24"/>
                <w:szCs w:val="24"/>
              </w:rPr>
              <w:t>Hobbies</w:t>
            </w:r>
          </w:p>
          <w:p w14:paraId="637346B0" w14:textId="77777777" w:rsidR="00497720" w:rsidRDefault="00497720" w:rsidP="00497720"/>
          <w:p w14:paraId="3532CD6A" w14:textId="77777777" w:rsidR="00497720" w:rsidRDefault="00497720" w:rsidP="00497720">
            <w:r>
              <w:t>Reading</w:t>
            </w:r>
          </w:p>
          <w:p w14:paraId="78FF29CE" w14:textId="77777777" w:rsidR="00497720" w:rsidRDefault="00497720" w:rsidP="00497720">
            <w:r>
              <w:t>Walking</w:t>
            </w:r>
          </w:p>
          <w:p w14:paraId="56D5DF90" w14:textId="681449D7" w:rsidR="00314983" w:rsidRPr="00017EFE" w:rsidRDefault="00497720" w:rsidP="0041427A">
            <w:pPr>
              <w:rPr>
                <w:sz w:val="24"/>
                <w:szCs w:val="24"/>
              </w:rPr>
            </w:pPr>
            <w:r>
              <w:t>Gardening</w:t>
            </w:r>
          </w:p>
        </w:tc>
        <w:tc>
          <w:tcPr>
            <w:tcW w:w="720" w:type="dxa"/>
          </w:tcPr>
          <w:p w14:paraId="65EE848E" w14:textId="77777777" w:rsidR="001B2ABD" w:rsidRDefault="001B2ABD" w:rsidP="004C5125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8002D7789D574C3E83C74E296DD73085"/>
              </w:placeholder>
              <w:temporary/>
              <w:showingPlcHdr/>
              <w15:appearance w15:val="hidden"/>
            </w:sdtPr>
            <w:sdtEndPr/>
            <w:sdtContent>
              <w:p w14:paraId="0A603559" w14:textId="77777777" w:rsidR="001B2ABD" w:rsidRDefault="00E25A26" w:rsidP="004C5125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27EB512E" w14:textId="3DFE2406" w:rsidR="00036450" w:rsidRPr="00036450" w:rsidRDefault="0047440D" w:rsidP="004C5125">
            <w:pPr>
              <w:pStyle w:val="Heading4"/>
            </w:pPr>
            <w:r>
              <w:t>Cal State University Northridge</w:t>
            </w:r>
            <w:r w:rsidR="00AD43F6">
              <w:t xml:space="preserve"> (CSUN)</w:t>
            </w:r>
          </w:p>
          <w:p w14:paraId="09960DE2" w14:textId="65A68840" w:rsidR="00036450" w:rsidRDefault="0047440D" w:rsidP="004C5125">
            <w:pPr>
              <w:pStyle w:val="Date"/>
            </w:pPr>
            <w:r>
              <w:t>2013</w:t>
            </w:r>
          </w:p>
          <w:p w14:paraId="0525547D" w14:textId="0A32C5C5" w:rsidR="00C429E4" w:rsidRPr="00C429E4" w:rsidRDefault="00C65A18" w:rsidP="004C5125">
            <w:r>
              <w:t>Bachelor’s degree in fine arts</w:t>
            </w:r>
          </w:p>
          <w:p w14:paraId="7BDB49F8" w14:textId="4C743567" w:rsidR="00C429E4" w:rsidRDefault="00132203" w:rsidP="004C5125">
            <w:r>
              <w:t>G</w:t>
            </w:r>
            <w:r w:rsidR="003434E0">
              <w:t>raduated with a 4.0</w:t>
            </w:r>
            <w:r w:rsidR="00C429E4">
              <w:t>, Cum Laude</w:t>
            </w:r>
          </w:p>
          <w:p w14:paraId="652B0AE0" w14:textId="77777777" w:rsidR="00036450" w:rsidRDefault="00036450" w:rsidP="004C5125"/>
          <w:p w14:paraId="3F4D2D0F" w14:textId="6AD4E3DA" w:rsidR="00036450" w:rsidRPr="00B359E4" w:rsidRDefault="00AA3A73" w:rsidP="004C5125">
            <w:pPr>
              <w:pStyle w:val="Heading4"/>
            </w:pPr>
            <w:r>
              <w:t>Moo</w:t>
            </w:r>
            <w:r w:rsidR="00E72050">
              <w:t>rpark College</w:t>
            </w:r>
          </w:p>
          <w:p w14:paraId="0EC671B1" w14:textId="4EC9C009" w:rsidR="00036450" w:rsidRPr="00B359E4" w:rsidRDefault="003178AC" w:rsidP="004C5125">
            <w:pPr>
              <w:pStyle w:val="Date"/>
            </w:pPr>
            <w:r>
              <w:t>2009</w:t>
            </w:r>
          </w:p>
          <w:p w14:paraId="6E045396" w14:textId="418B1876" w:rsidR="00036450" w:rsidRDefault="00EF4187" w:rsidP="004C5125">
            <w:r>
              <w:t>Associate</w:t>
            </w:r>
            <w:r w:rsidR="00C65A18">
              <w:t xml:space="preserve"> degree in fine arts</w:t>
            </w:r>
          </w:p>
          <w:p w14:paraId="6DC8296F" w14:textId="77777777" w:rsidR="007A771A" w:rsidRDefault="007A771A" w:rsidP="004C5125"/>
          <w:p w14:paraId="7EC5C61A" w14:textId="77777777" w:rsidR="007A771A" w:rsidRDefault="007A771A" w:rsidP="004C5125"/>
          <w:sdt>
            <w:sdtPr>
              <w:id w:val="1001553383"/>
              <w:placeholder>
                <w:docPart w:val="87072DFD5E6144B08AE8A085D8762888"/>
              </w:placeholder>
              <w:temporary/>
              <w:showingPlcHdr/>
              <w15:appearance w15:val="hidden"/>
            </w:sdtPr>
            <w:sdtEndPr/>
            <w:sdtContent>
              <w:p w14:paraId="37079BDA" w14:textId="77777777" w:rsidR="00036450" w:rsidRDefault="00036450" w:rsidP="004C5125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38E2B74C" w14:textId="7876C889" w:rsidR="007A771A" w:rsidRDefault="00952204" w:rsidP="006A275D">
            <w:pPr>
              <w:pStyle w:val="Heading4"/>
            </w:pPr>
            <w:r>
              <w:t>Ventura Serenity House</w:t>
            </w:r>
            <w:r w:rsidR="006A275D">
              <w:t>- Assistant manager /Manager</w:t>
            </w:r>
          </w:p>
          <w:p w14:paraId="710461CD" w14:textId="5A14576C" w:rsidR="006A275D" w:rsidRDefault="00381617" w:rsidP="006A275D">
            <w:r>
              <w:t>Approximate 2023- current</w:t>
            </w:r>
          </w:p>
          <w:p w14:paraId="5A28C52D" w14:textId="345F720A" w:rsidR="00557D85" w:rsidRPr="006A275D" w:rsidRDefault="00557D85" w:rsidP="006A275D">
            <w:r>
              <w:t xml:space="preserve">Oversee chores of </w:t>
            </w:r>
            <w:proofErr w:type="gramStart"/>
            <w:r>
              <w:t>15</w:t>
            </w:r>
            <w:proofErr w:type="gramEnd"/>
            <w:r>
              <w:t xml:space="preserve"> </w:t>
            </w:r>
            <w:r w:rsidR="001C5BB3">
              <w:t xml:space="preserve">people, answering phones, scheduling intakes, </w:t>
            </w:r>
            <w:r w:rsidR="00C16313">
              <w:t xml:space="preserve">intake new women, </w:t>
            </w:r>
            <w:proofErr w:type="gramStart"/>
            <w:r w:rsidR="002E5E6B">
              <w:t>drug</w:t>
            </w:r>
            <w:proofErr w:type="gramEnd"/>
            <w:r w:rsidR="002E5E6B">
              <w:t xml:space="preserve"> and alcohol testing, oversee women so that they comply with house rules. </w:t>
            </w:r>
          </w:p>
          <w:p w14:paraId="5A596CB5" w14:textId="77777777" w:rsidR="006A275D" w:rsidRPr="006A275D" w:rsidRDefault="006A275D" w:rsidP="006A275D"/>
          <w:p w14:paraId="7A9FD375" w14:textId="612628B9" w:rsidR="004D3011" w:rsidRPr="004D3011" w:rsidRDefault="00D0676C" w:rsidP="004C5125">
            <w:pPr>
              <w:pStyle w:val="Heading4"/>
              <w:rPr>
                <w:bCs/>
              </w:rPr>
            </w:pPr>
            <w:r>
              <w:t>Egg House</w:t>
            </w:r>
            <w:r w:rsidR="00727039">
              <w:t>-</w:t>
            </w:r>
            <w:r>
              <w:t xml:space="preserve"> Waitress/ </w:t>
            </w:r>
            <w:r w:rsidR="00A404EA">
              <w:t>cashier</w:t>
            </w:r>
          </w:p>
          <w:p w14:paraId="6080297C" w14:textId="0ED4D6AF" w:rsidR="004D3011" w:rsidRPr="004D3011" w:rsidRDefault="00D94036" w:rsidP="004C5125">
            <w:pPr>
              <w:pStyle w:val="Date"/>
            </w:pPr>
            <w:r>
              <w:t>A</w:t>
            </w:r>
            <w:r w:rsidR="003D0B31">
              <w:t>pproximate</w:t>
            </w:r>
            <w:r>
              <w:t xml:space="preserve"> 2010 </w:t>
            </w:r>
            <w:r w:rsidR="00A404EA">
              <w:t>Feb 2017</w:t>
            </w:r>
            <w:r w:rsidR="00606C23">
              <w:t>.</w:t>
            </w:r>
            <w:r w:rsidR="003D7078">
              <w:t xml:space="preserve"> </w:t>
            </w:r>
          </w:p>
          <w:p w14:paraId="2FC46F29" w14:textId="0A954589" w:rsidR="004D3011" w:rsidRDefault="00315366" w:rsidP="004C5125">
            <w:r>
              <w:t>Honest</w:t>
            </w:r>
            <w:r w:rsidR="007C3EDD">
              <w:t xml:space="preserve"> and </w:t>
            </w:r>
            <w:r w:rsidR="005A49D9">
              <w:t>accurate cashiering</w:t>
            </w:r>
            <w:r w:rsidR="007C3EDD">
              <w:t>,</w:t>
            </w:r>
            <w:r w:rsidR="00066F7E">
              <w:t xml:space="preserve"> fast</w:t>
            </w:r>
            <w:r w:rsidR="00284879">
              <w:t>-</w:t>
            </w:r>
            <w:r w:rsidR="00066F7E">
              <w:t xml:space="preserve"> pa</w:t>
            </w:r>
            <w:r w:rsidR="000C5074">
              <w:t>c</w:t>
            </w:r>
            <w:r w:rsidR="00066F7E">
              <w:t>ed customer service</w:t>
            </w:r>
            <w:r w:rsidR="00410252">
              <w:t>,</w:t>
            </w:r>
            <w:r w:rsidR="00AA7F5F">
              <w:t xml:space="preserve"> and </w:t>
            </w:r>
            <w:r w:rsidR="00410252">
              <w:t>t</w:t>
            </w:r>
            <w:r w:rsidR="00F50677">
              <w:t>rain</w:t>
            </w:r>
            <w:r w:rsidR="00CB5833">
              <w:t>ed</w:t>
            </w:r>
            <w:r w:rsidR="008E3CDB">
              <w:t xml:space="preserve"> staff</w:t>
            </w:r>
            <w:r w:rsidR="00410252">
              <w:t>.</w:t>
            </w:r>
          </w:p>
          <w:p w14:paraId="1DBE207B" w14:textId="77777777" w:rsidR="007A771A" w:rsidRPr="004D3011" w:rsidRDefault="007A771A" w:rsidP="004C5125"/>
          <w:p w14:paraId="1A64914F" w14:textId="4912CD6B" w:rsidR="004D3011" w:rsidRPr="004D3011" w:rsidRDefault="00886527" w:rsidP="004C5125">
            <w:pPr>
              <w:pStyle w:val="Heading4"/>
              <w:rPr>
                <w:bCs/>
              </w:rPr>
            </w:pPr>
            <w:r>
              <w:t>Star</w:t>
            </w:r>
            <w:r w:rsidR="00304F0A">
              <w:t>bucks</w:t>
            </w:r>
            <w:r w:rsidR="00727039">
              <w:t>-</w:t>
            </w:r>
            <w:r w:rsidR="00794EFB">
              <w:t xml:space="preserve"> Assistant Manager</w:t>
            </w:r>
          </w:p>
          <w:p w14:paraId="7C838D2E" w14:textId="0A202916" w:rsidR="004C5125" w:rsidRDefault="00304F0A" w:rsidP="004C5125">
            <w:r>
              <w:t xml:space="preserve">Approximate </w:t>
            </w:r>
            <w:r w:rsidR="004C5125">
              <w:t xml:space="preserve">to </w:t>
            </w:r>
            <w:r w:rsidR="003D0B31">
              <w:t xml:space="preserve">2009 - </w:t>
            </w:r>
            <w:r w:rsidR="00606C23">
              <w:t>2010.</w:t>
            </w:r>
          </w:p>
          <w:p w14:paraId="5535460A" w14:textId="38C84425" w:rsidR="002A0019" w:rsidRDefault="001B4A1E" w:rsidP="002A0019">
            <w:r>
              <w:t xml:space="preserve">Able to </w:t>
            </w:r>
            <w:r w:rsidR="003B476B">
              <w:t>teach and lead a team</w:t>
            </w:r>
            <w:r w:rsidR="00631402">
              <w:t xml:space="preserve"> of </w:t>
            </w:r>
            <w:proofErr w:type="gramStart"/>
            <w:r w:rsidR="00631402">
              <w:t>23</w:t>
            </w:r>
            <w:proofErr w:type="gramEnd"/>
            <w:r w:rsidR="00296393">
              <w:t xml:space="preserve"> with respect and dignity</w:t>
            </w:r>
            <w:r w:rsidR="00631402">
              <w:t>,</w:t>
            </w:r>
            <w:r w:rsidR="002A0019">
              <w:t xml:space="preserve"> banking, </w:t>
            </w:r>
            <w:proofErr w:type="gramStart"/>
            <w:r w:rsidR="00CF60FC">
              <w:t>reporting</w:t>
            </w:r>
            <w:proofErr w:type="gramEnd"/>
            <w:r w:rsidR="00CF60FC">
              <w:t xml:space="preserve"> and recording skills</w:t>
            </w:r>
            <w:r w:rsidR="001D4052">
              <w:t xml:space="preserve">, </w:t>
            </w:r>
            <w:r w:rsidR="002E617E">
              <w:t>preparations</w:t>
            </w:r>
            <w:r w:rsidR="00BB7F0F">
              <w:t>, and</w:t>
            </w:r>
            <w:r w:rsidR="002E617E">
              <w:t xml:space="preserve"> </w:t>
            </w:r>
            <w:r w:rsidR="00017EFE">
              <w:t>ordering</w:t>
            </w:r>
            <w:r w:rsidR="005A49D9">
              <w:t xml:space="preserve">, cashiering, </w:t>
            </w:r>
            <w:r w:rsidR="005A7FEC">
              <w:t>making drinks fast pa</w:t>
            </w:r>
            <w:r w:rsidR="000C5074">
              <w:t>c</w:t>
            </w:r>
            <w:r w:rsidR="005A7FEC">
              <w:t>ed customer service</w:t>
            </w:r>
            <w:r w:rsidR="00B225D4">
              <w:t xml:space="preserve">, Trained on Starbucks computer </w:t>
            </w:r>
            <w:r w:rsidR="00A12326">
              <w:t>program</w:t>
            </w:r>
            <w:r w:rsidR="00017EFE">
              <w:t>.</w:t>
            </w:r>
          </w:p>
          <w:p w14:paraId="362E0428" w14:textId="77777777" w:rsidR="000D2DB9" w:rsidRDefault="000D2DB9" w:rsidP="002A0019"/>
          <w:p w14:paraId="5AB6FCB0" w14:textId="28EABFD2" w:rsidR="00497720" w:rsidRPr="00497720" w:rsidRDefault="00497720" w:rsidP="00497720">
            <w:pPr>
              <w:rPr>
                <w:b/>
                <w:bCs/>
              </w:rPr>
            </w:pPr>
            <w:r w:rsidRPr="00497720">
              <w:rPr>
                <w:b/>
              </w:rPr>
              <w:t>Egg House</w:t>
            </w:r>
            <w:r w:rsidR="00727039">
              <w:rPr>
                <w:b/>
              </w:rPr>
              <w:t>-</w:t>
            </w:r>
            <w:r w:rsidRPr="00497720">
              <w:rPr>
                <w:b/>
              </w:rPr>
              <w:t xml:space="preserve"> Waitress/ </w:t>
            </w:r>
            <w:r w:rsidR="008C3588">
              <w:rPr>
                <w:b/>
              </w:rPr>
              <w:t>C</w:t>
            </w:r>
            <w:r w:rsidRPr="00497720">
              <w:rPr>
                <w:b/>
              </w:rPr>
              <w:t>ashier</w:t>
            </w:r>
          </w:p>
          <w:p w14:paraId="3908C7F3" w14:textId="2B612D74" w:rsidR="00497720" w:rsidRPr="00497720" w:rsidRDefault="001877FF" w:rsidP="00497720">
            <w:r>
              <w:t>Approximate</w:t>
            </w:r>
            <w:r w:rsidR="0036794F">
              <w:t xml:space="preserve"> </w:t>
            </w:r>
            <w:r w:rsidR="006E3E65">
              <w:t xml:space="preserve">2003 </w:t>
            </w:r>
            <w:r w:rsidR="0036794F">
              <w:t xml:space="preserve">to </w:t>
            </w:r>
            <w:r w:rsidR="00286890">
              <w:t>2009</w:t>
            </w:r>
            <w:r w:rsidR="00606C23">
              <w:t>.</w:t>
            </w:r>
          </w:p>
          <w:p w14:paraId="20EB9137" w14:textId="419403C4" w:rsidR="00497720" w:rsidRPr="00497720" w:rsidRDefault="00497720" w:rsidP="00497720">
            <w:r w:rsidRPr="00497720">
              <w:t>Honest</w:t>
            </w:r>
            <w:r w:rsidR="007C3EDD">
              <w:t xml:space="preserve"> and</w:t>
            </w:r>
            <w:r w:rsidRPr="00497720">
              <w:t xml:space="preserve"> accura</w:t>
            </w:r>
            <w:r w:rsidR="00C3579A">
              <w:t>te</w:t>
            </w:r>
            <w:r w:rsidR="007C3EDD">
              <w:t xml:space="preserve"> cashiering</w:t>
            </w:r>
            <w:r w:rsidR="006D1287">
              <w:t>,</w:t>
            </w:r>
            <w:r w:rsidR="005A7FEC">
              <w:t xml:space="preserve"> </w:t>
            </w:r>
            <w:r w:rsidR="000C5074">
              <w:t>fast</w:t>
            </w:r>
            <w:r w:rsidR="00964300">
              <w:t>-</w:t>
            </w:r>
            <w:r w:rsidR="000C5074">
              <w:t xml:space="preserve"> paced</w:t>
            </w:r>
            <w:r w:rsidRPr="00497720">
              <w:t xml:space="preserve"> customer</w:t>
            </w:r>
            <w:r w:rsidR="000C5074">
              <w:t xml:space="preserve"> </w:t>
            </w:r>
            <w:r w:rsidRPr="00497720">
              <w:t>s</w:t>
            </w:r>
            <w:r w:rsidR="000C5074">
              <w:t>ervice</w:t>
            </w:r>
            <w:r w:rsidR="00AA7F5F">
              <w:t>, Train</w:t>
            </w:r>
            <w:r w:rsidR="00CB5833">
              <w:t>ed</w:t>
            </w:r>
            <w:r w:rsidR="00AA7F5F">
              <w:t xml:space="preserve"> staff</w:t>
            </w:r>
            <w:r w:rsidR="0041427A">
              <w:t>.</w:t>
            </w:r>
          </w:p>
          <w:p w14:paraId="4CAA2B64" w14:textId="77777777" w:rsidR="00036450" w:rsidRDefault="00036450" w:rsidP="00B2302F"/>
          <w:p w14:paraId="4A1C7D05" w14:textId="77777777" w:rsidR="008C3588" w:rsidRDefault="008C3588" w:rsidP="00B2302F">
            <w:pPr>
              <w:rPr>
                <w:b/>
                <w:bCs/>
              </w:rPr>
            </w:pPr>
            <w:r w:rsidRPr="008C3588">
              <w:rPr>
                <w:b/>
                <w:bCs/>
              </w:rPr>
              <w:t>Chiropractic With Care</w:t>
            </w:r>
            <w:r>
              <w:rPr>
                <w:b/>
                <w:bCs/>
              </w:rPr>
              <w:t>- Assistant Manager</w:t>
            </w:r>
          </w:p>
          <w:p w14:paraId="7BC5D90E" w14:textId="4A198BD7" w:rsidR="00EC1AB1" w:rsidRDefault="00EC1AB1" w:rsidP="00B2302F">
            <w:r>
              <w:t>Approximate 1991-2001</w:t>
            </w:r>
          </w:p>
          <w:p w14:paraId="61B7FC09" w14:textId="5EA6BFA9" w:rsidR="00EC1AB1" w:rsidRPr="00EC1AB1" w:rsidRDefault="00380C93" w:rsidP="000729F3">
            <w:pPr>
              <w:rPr>
                <w:color w:val="FFFFFF" w:themeColor="background1"/>
              </w:rPr>
            </w:pPr>
            <w:r>
              <w:t xml:space="preserve">Able to teach and lead a team of </w:t>
            </w:r>
            <w:proofErr w:type="gramStart"/>
            <w:r>
              <w:t>4</w:t>
            </w:r>
            <w:proofErr w:type="gramEnd"/>
            <w:r>
              <w:t xml:space="preserve"> people</w:t>
            </w:r>
            <w:r w:rsidR="00E42E43">
              <w:t xml:space="preserve"> with respect,</w:t>
            </w:r>
            <w:r w:rsidR="00BD417A">
              <w:t xml:space="preserve"> banking, scheduling</w:t>
            </w:r>
            <w:r w:rsidR="00686550">
              <w:t xml:space="preserve"> team</w:t>
            </w:r>
            <w:r w:rsidR="00BD417A">
              <w:t>,</w:t>
            </w:r>
            <w:r w:rsidR="00686550">
              <w:t xml:space="preserve"> </w:t>
            </w:r>
            <w:r w:rsidR="00D24FEA">
              <w:t>s</w:t>
            </w:r>
            <w:r w:rsidR="00686550">
              <w:t>cheduling patient appointments,</w:t>
            </w:r>
            <w:r w:rsidR="00D24FEA">
              <w:t xml:space="preserve"> filing, answering phone</w:t>
            </w:r>
            <w:r w:rsidR="00B81403">
              <w:t xml:space="preserve">s, </w:t>
            </w:r>
            <w:r w:rsidR="00F8600B">
              <w:t xml:space="preserve">assisting with patient </w:t>
            </w:r>
            <w:r w:rsidR="00964300">
              <w:t>needs</w:t>
            </w:r>
            <w:proofErr w:type="gramStart"/>
            <w:r w:rsidR="00964300">
              <w:t>.</w:t>
            </w:r>
            <w:r w:rsidR="00686550">
              <w:t xml:space="preserve"> </w:t>
            </w:r>
            <w:r w:rsidR="00BD417A">
              <w:t xml:space="preserve"> </w:t>
            </w:r>
            <w:proofErr w:type="gramEnd"/>
            <w:r w:rsidR="00E42E43">
              <w:t xml:space="preserve"> </w:t>
            </w:r>
            <w:r w:rsidR="00907D86">
              <w:rPr>
                <w:color w:val="FFFFFF" w:themeColor="background1"/>
              </w:rPr>
              <w:t>bel</w:t>
            </w:r>
          </w:p>
        </w:tc>
      </w:tr>
    </w:tbl>
    <w:p w14:paraId="1F51CF91" w14:textId="77777777" w:rsidR="00C7629E" w:rsidRDefault="00C7629E" w:rsidP="000C45FF">
      <w:pPr>
        <w:tabs>
          <w:tab w:val="left" w:pos="990"/>
        </w:tabs>
      </w:pPr>
    </w:p>
    <w:p w14:paraId="232AD67E" w14:textId="77777777" w:rsidR="004C5125" w:rsidRDefault="004C5125">
      <w:pPr>
        <w:tabs>
          <w:tab w:val="left" w:pos="990"/>
        </w:tabs>
      </w:pPr>
    </w:p>
    <w:sectPr w:rsidR="004C5125" w:rsidSect="000C45F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FD693" w14:textId="77777777" w:rsidR="007960F4" w:rsidRDefault="007960F4" w:rsidP="000C45FF">
      <w:r>
        <w:separator/>
      </w:r>
    </w:p>
  </w:endnote>
  <w:endnote w:type="continuationSeparator" w:id="0">
    <w:p w14:paraId="60445CAA" w14:textId="77777777" w:rsidR="007960F4" w:rsidRDefault="007960F4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B8DC9" w14:textId="77777777" w:rsidR="007960F4" w:rsidRDefault="007960F4" w:rsidP="000C45FF">
      <w:r>
        <w:separator/>
      </w:r>
    </w:p>
  </w:footnote>
  <w:footnote w:type="continuationSeparator" w:id="0">
    <w:p w14:paraId="7F9C28A4" w14:textId="77777777" w:rsidR="007960F4" w:rsidRDefault="007960F4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D6DF3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95E5E8B" wp14:editId="745DB9F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F4"/>
    <w:rsid w:val="00017EFE"/>
    <w:rsid w:val="00025A20"/>
    <w:rsid w:val="00036450"/>
    <w:rsid w:val="0003655D"/>
    <w:rsid w:val="00066F7E"/>
    <w:rsid w:val="000729F3"/>
    <w:rsid w:val="00076979"/>
    <w:rsid w:val="00094499"/>
    <w:rsid w:val="00096696"/>
    <w:rsid w:val="000C45FF"/>
    <w:rsid w:val="000C5074"/>
    <w:rsid w:val="000D2DB9"/>
    <w:rsid w:val="000E3FD1"/>
    <w:rsid w:val="000E73B3"/>
    <w:rsid w:val="00112054"/>
    <w:rsid w:val="00113F38"/>
    <w:rsid w:val="00115CDE"/>
    <w:rsid w:val="001166C4"/>
    <w:rsid w:val="001317D8"/>
    <w:rsid w:val="00132203"/>
    <w:rsid w:val="001455DB"/>
    <w:rsid w:val="001525E1"/>
    <w:rsid w:val="00160575"/>
    <w:rsid w:val="00170361"/>
    <w:rsid w:val="00180329"/>
    <w:rsid w:val="001877FF"/>
    <w:rsid w:val="0019001F"/>
    <w:rsid w:val="00197DAF"/>
    <w:rsid w:val="001A74A5"/>
    <w:rsid w:val="001B2ABD"/>
    <w:rsid w:val="001B4A1E"/>
    <w:rsid w:val="001C5BB3"/>
    <w:rsid w:val="001D4052"/>
    <w:rsid w:val="001E0391"/>
    <w:rsid w:val="001E1759"/>
    <w:rsid w:val="001F1ECC"/>
    <w:rsid w:val="001F5FC1"/>
    <w:rsid w:val="00201B78"/>
    <w:rsid w:val="002254F8"/>
    <w:rsid w:val="002400EB"/>
    <w:rsid w:val="00256CF7"/>
    <w:rsid w:val="00281FD5"/>
    <w:rsid w:val="00284879"/>
    <w:rsid w:val="00286890"/>
    <w:rsid w:val="00296393"/>
    <w:rsid w:val="002A0019"/>
    <w:rsid w:val="002E5E6B"/>
    <w:rsid w:val="002E617E"/>
    <w:rsid w:val="0030481B"/>
    <w:rsid w:val="00304F0A"/>
    <w:rsid w:val="00306FB6"/>
    <w:rsid w:val="00314983"/>
    <w:rsid w:val="00315366"/>
    <w:rsid w:val="003156FC"/>
    <w:rsid w:val="003178AC"/>
    <w:rsid w:val="003254B5"/>
    <w:rsid w:val="003434E0"/>
    <w:rsid w:val="00347BDC"/>
    <w:rsid w:val="0035199E"/>
    <w:rsid w:val="0036528F"/>
    <w:rsid w:val="0036794F"/>
    <w:rsid w:val="0037121F"/>
    <w:rsid w:val="00380C93"/>
    <w:rsid w:val="00381617"/>
    <w:rsid w:val="003910D8"/>
    <w:rsid w:val="003A638E"/>
    <w:rsid w:val="003A6B7D"/>
    <w:rsid w:val="003B06CA"/>
    <w:rsid w:val="003B1999"/>
    <w:rsid w:val="003B476B"/>
    <w:rsid w:val="003C72AE"/>
    <w:rsid w:val="003D0B31"/>
    <w:rsid w:val="003D7078"/>
    <w:rsid w:val="003F3152"/>
    <w:rsid w:val="004071FC"/>
    <w:rsid w:val="00410252"/>
    <w:rsid w:val="0041074D"/>
    <w:rsid w:val="0041427A"/>
    <w:rsid w:val="00445947"/>
    <w:rsid w:val="00450498"/>
    <w:rsid w:val="0047440D"/>
    <w:rsid w:val="004813B3"/>
    <w:rsid w:val="00484B6D"/>
    <w:rsid w:val="00496591"/>
    <w:rsid w:val="00497720"/>
    <w:rsid w:val="004C5125"/>
    <w:rsid w:val="004C63E4"/>
    <w:rsid w:val="004D247F"/>
    <w:rsid w:val="004D3011"/>
    <w:rsid w:val="004F7557"/>
    <w:rsid w:val="005210B6"/>
    <w:rsid w:val="005262AC"/>
    <w:rsid w:val="005269F6"/>
    <w:rsid w:val="00541238"/>
    <w:rsid w:val="00545FF7"/>
    <w:rsid w:val="00557D85"/>
    <w:rsid w:val="00561E49"/>
    <w:rsid w:val="005621E5"/>
    <w:rsid w:val="00564D11"/>
    <w:rsid w:val="00564DFE"/>
    <w:rsid w:val="00597388"/>
    <w:rsid w:val="005A49D9"/>
    <w:rsid w:val="005A7FEC"/>
    <w:rsid w:val="005B225A"/>
    <w:rsid w:val="005E39D5"/>
    <w:rsid w:val="005E684C"/>
    <w:rsid w:val="005F4455"/>
    <w:rsid w:val="00600670"/>
    <w:rsid w:val="00606C23"/>
    <w:rsid w:val="0062123A"/>
    <w:rsid w:val="00631402"/>
    <w:rsid w:val="00645F7C"/>
    <w:rsid w:val="00646E75"/>
    <w:rsid w:val="0067472C"/>
    <w:rsid w:val="006771D0"/>
    <w:rsid w:val="00686550"/>
    <w:rsid w:val="006A07DF"/>
    <w:rsid w:val="006A275D"/>
    <w:rsid w:val="006D1287"/>
    <w:rsid w:val="006D7855"/>
    <w:rsid w:val="006E3E65"/>
    <w:rsid w:val="006F0EE4"/>
    <w:rsid w:val="00702744"/>
    <w:rsid w:val="00715FCB"/>
    <w:rsid w:val="00727039"/>
    <w:rsid w:val="00737624"/>
    <w:rsid w:val="00743101"/>
    <w:rsid w:val="00744F08"/>
    <w:rsid w:val="00760B39"/>
    <w:rsid w:val="00764C9F"/>
    <w:rsid w:val="00767090"/>
    <w:rsid w:val="00770330"/>
    <w:rsid w:val="007775E1"/>
    <w:rsid w:val="007867A0"/>
    <w:rsid w:val="007927F5"/>
    <w:rsid w:val="00794EFB"/>
    <w:rsid w:val="007960F4"/>
    <w:rsid w:val="007A771A"/>
    <w:rsid w:val="007C3EDD"/>
    <w:rsid w:val="007C51D3"/>
    <w:rsid w:val="007D3B50"/>
    <w:rsid w:val="00802CA0"/>
    <w:rsid w:val="00835A6A"/>
    <w:rsid w:val="00873750"/>
    <w:rsid w:val="00886527"/>
    <w:rsid w:val="008A2C5A"/>
    <w:rsid w:val="008C3588"/>
    <w:rsid w:val="008E3CDB"/>
    <w:rsid w:val="008F7876"/>
    <w:rsid w:val="00906544"/>
    <w:rsid w:val="00907D86"/>
    <w:rsid w:val="009260CD"/>
    <w:rsid w:val="009307F9"/>
    <w:rsid w:val="00932F0B"/>
    <w:rsid w:val="00940A66"/>
    <w:rsid w:val="0094690F"/>
    <w:rsid w:val="00952204"/>
    <w:rsid w:val="00952C25"/>
    <w:rsid w:val="00964300"/>
    <w:rsid w:val="00971C1C"/>
    <w:rsid w:val="009A6CDE"/>
    <w:rsid w:val="009B0741"/>
    <w:rsid w:val="009C207D"/>
    <w:rsid w:val="00A0479A"/>
    <w:rsid w:val="00A12326"/>
    <w:rsid w:val="00A2118D"/>
    <w:rsid w:val="00A404EA"/>
    <w:rsid w:val="00A43F0C"/>
    <w:rsid w:val="00A60D5D"/>
    <w:rsid w:val="00A72D0A"/>
    <w:rsid w:val="00AA3A73"/>
    <w:rsid w:val="00AA7F5F"/>
    <w:rsid w:val="00AD0A50"/>
    <w:rsid w:val="00AD2718"/>
    <w:rsid w:val="00AD43F6"/>
    <w:rsid w:val="00AD580C"/>
    <w:rsid w:val="00AD76E2"/>
    <w:rsid w:val="00AE7119"/>
    <w:rsid w:val="00AF1CD0"/>
    <w:rsid w:val="00B0574C"/>
    <w:rsid w:val="00B20152"/>
    <w:rsid w:val="00B225D4"/>
    <w:rsid w:val="00B2302F"/>
    <w:rsid w:val="00B34A5C"/>
    <w:rsid w:val="00B359E4"/>
    <w:rsid w:val="00B36008"/>
    <w:rsid w:val="00B422F9"/>
    <w:rsid w:val="00B57D98"/>
    <w:rsid w:val="00B70850"/>
    <w:rsid w:val="00B710F5"/>
    <w:rsid w:val="00B81403"/>
    <w:rsid w:val="00B90222"/>
    <w:rsid w:val="00B97A65"/>
    <w:rsid w:val="00B97D9E"/>
    <w:rsid w:val="00BA5260"/>
    <w:rsid w:val="00BB7F0F"/>
    <w:rsid w:val="00BD417A"/>
    <w:rsid w:val="00BE6A07"/>
    <w:rsid w:val="00C066B6"/>
    <w:rsid w:val="00C10303"/>
    <w:rsid w:val="00C16313"/>
    <w:rsid w:val="00C3579A"/>
    <w:rsid w:val="00C37BA1"/>
    <w:rsid w:val="00C429E4"/>
    <w:rsid w:val="00C4674C"/>
    <w:rsid w:val="00C468C3"/>
    <w:rsid w:val="00C506CF"/>
    <w:rsid w:val="00C65A18"/>
    <w:rsid w:val="00C72BED"/>
    <w:rsid w:val="00C7629E"/>
    <w:rsid w:val="00C770EA"/>
    <w:rsid w:val="00C9578B"/>
    <w:rsid w:val="00CB0055"/>
    <w:rsid w:val="00CB1AD6"/>
    <w:rsid w:val="00CB5833"/>
    <w:rsid w:val="00CF0051"/>
    <w:rsid w:val="00CF60FC"/>
    <w:rsid w:val="00D0676C"/>
    <w:rsid w:val="00D06E13"/>
    <w:rsid w:val="00D12122"/>
    <w:rsid w:val="00D24FEA"/>
    <w:rsid w:val="00D2522B"/>
    <w:rsid w:val="00D422DE"/>
    <w:rsid w:val="00D442FB"/>
    <w:rsid w:val="00D5459D"/>
    <w:rsid w:val="00D91FC9"/>
    <w:rsid w:val="00D94036"/>
    <w:rsid w:val="00DA1F4D"/>
    <w:rsid w:val="00DC6395"/>
    <w:rsid w:val="00DD172A"/>
    <w:rsid w:val="00DD2B17"/>
    <w:rsid w:val="00E25A26"/>
    <w:rsid w:val="00E27591"/>
    <w:rsid w:val="00E42E43"/>
    <w:rsid w:val="00E4381A"/>
    <w:rsid w:val="00E55D74"/>
    <w:rsid w:val="00E72050"/>
    <w:rsid w:val="00E770B4"/>
    <w:rsid w:val="00E925DF"/>
    <w:rsid w:val="00EC1AB1"/>
    <w:rsid w:val="00EC56E9"/>
    <w:rsid w:val="00ED5645"/>
    <w:rsid w:val="00EE4125"/>
    <w:rsid w:val="00EF4187"/>
    <w:rsid w:val="00F362C9"/>
    <w:rsid w:val="00F50677"/>
    <w:rsid w:val="00F60274"/>
    <w:rsid w:val="00F77FB9"/>
    <w:rsid w:val="00F8600B"/>
    <w:rsid w:val="00F94C72"/>
    <w:rsid w:val="00F96F0F"/>
    <w:rsid w:val="00FA4767"/>
    <w:rsid w:val="00FB068F"/>
    <w:rsid w:val="00FD0332"/>
    <w:rsid w:val="00FD1204"/>
    <w:rsid w:val="00FD4B35"/>
    <w:rsid w:val="00FD70CD"/>
    <w:rsid w:val="00FE51F6"/>
    <w:rsid w:val="00FF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3F52B"/>
  <w14:defaultImageDpi w14:val="32767"/>
  <w15:chartTrackingRefBased/>
  <w15:docId w15:val="{DA2ADD69-0BF3-4E8A-8437-CF671E79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497720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wort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02D7789D574C3E83C74E296DD73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C17FE-FE6D-4D13-81CE-B90C69AD960F}"/>
      </w:docPartPr>
      <w:docPartBody>
        <w:p w:rsidR="00F73CE4" w:rsidRDefault="00F73CE4">
          <w:pPr>
            <w:pStyle w:val="8002D7789D574C3E83C74E296DD73085"/>
          </w:pPr>
          <w:r w:rsidRPr="00036450">
            <w:t>EDUCATION</w:t>
          </w:r>
        </w:p>
      </w:docPartBody>
    </w:docPart>
    <w:docPart>
      <w:docPartPr>
        <w:name w:val="87072DFD5E6144B08AE8A085D8762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5CF8E-5BAD-4972-8C29-9EC8A1CBE12B}"/>
      </w:docPartPr>
      <w:docPartBody>
        <w:p w:rsidR="00F73CE4" w:rsidRDefault="00F73CE4">
          <w:pPr>
            <w:pStyle w:val="87072DFD5E6144B08AE8A085D8762888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E4"/>
    <w:rsid w:val="00170361"/>
    <w:rsid w:val="00F7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8002D7789D574C3E83C74E296DD73085">
    <w:name w:val="8002D7789D574C3E83C74E296DD73085"/>
  </w:style>
  <w:style w:type="paragraph" w:customStyle="1" w:styleId="87072DFD5E6144B08AE8A085D8762888">
    <w:name w:val="87072DFD5E6144B08AE8A085D8762888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Cs w:val="26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resume.dotx</Template>
  <TotalTime>18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Talisa Wortham</cp:lastModifiedBy>
  <cp:revision>23</cp:revision>
  <dcterms:created xsi:type="dcterms:W3CDTF">2023-09-30T03:40:00Z</dcterms:created>
  <dcterms:modified xsi:type="dcterms:W3CDTF">2025-10-18T16:03:00Z</dcterms:modified>
</cp:coreProperties>
</file>